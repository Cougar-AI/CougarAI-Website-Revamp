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Student</w:t>
      </w:r>
    </w:p>
    <w:p>
      <w:r>
        <w:t>test.student@example.edu | (713) 555-0100 | linkedin.com/in/teststudent</w:t>
      </w:r>
    </w:p>
    <w:p>
      <w:r>
        <w:t>EDUCATION</w:t>
      </w:r>
    </w:p>
    <w:p>
      <w:r>
        <w:t>Example University, B.S. Computer Science, May 2027</w:t>
      </w:r>
    </w:p>
    <w:p>
      <w:r>
        <w:t>EXPERIENCE</w:t>
      </w:r>
    </w:p>
    <w:p>
      <w:r>
        <w:t>Software Intern, Example Corp, Jun 2026 - Aug 2026</w:t>
      </w:r>
    </w:p>
    <w:p>
      <w:r>
        <w:t>• Built REST API endpoints in Python and Flask for an internal dashboard</w:t>
      </w:r>
    </w:p>
    <w:p>
      <w:r>
        <w:t>• Wrote unit tests that raised coverage from 40% to 78%</w:t>
      </w:r>
    </w:p>
    <w:p>
      <w:r>
        <w:t>• Reduced report generation time by 35% by optimizing SQL queries</w:t>
      </w:r>
    </w:p>
    <w:p>
      <w:r>
        <w:t>PROJECTS</w:t>
      </w:r>
    </w:p>
    <w:p>
      <w:r>
        <w:t>Campus Ride Share</w:t>
      </w:r>
    </w:p>
    <w:p>
      <w:r>
        <w:t>• Developed a React web app for student carpooling used by 120 students</w:t>
      </w:r>
    </w:p>
    <w:p>
      <w:r>
        <w:t>• Designed a PostgreSQL schema for rides and users</w:t>
      </w:r>
    </w:p>
    <w:p>
      <w:r>
        <w:t>SKILLS</w:t>
      </w:r>
    </w:p>
    <w:p>
      <w:r>
        <w:t>Python, JavaScript, React, SQL,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://example.invalid/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